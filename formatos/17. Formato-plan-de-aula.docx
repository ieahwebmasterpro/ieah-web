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165D" w14:textId="7D1569AE" w:rsidR="009274DC" w:rsidRPr="000F7A33" w:rsidRDefault="00CF3DCD" w:rsidP="009274DC">
      <w:pPr>
        <w:jc w:val="center"/>
        <w:rPr>
          <w:rFonts w:cs="Arial"/>
          <w:sz w:val="20"/>
          <w:szCs w:val="20"/>
        </w:rPr>
      </w:pPr>
      <w:r w:rsidRPr="000F7A33">
        <w:rPr>
          <w:rFonts w:cs="Arial"/>
          <w:b/>
          <w:sz w:val="20"/>
          <w:szCs w:val="20"/>
        </w:rPr>
        <w:t>TIEMPO:</w:t>
      </w:r>
      <w:r w:rsidRPr="000F7A33">
        <w:rPr>
          <w:rFonts w:cs="Arial"/>
          <w:sz w:val="20"/>
          <w:szCs w:val="20"/>
        </w:rPr>
        <w:t xml:space="preserve">  </w:t>
      </w:r>
      <w:r w:rsidR="009274DC" w:rsidRPr="000F7A33">
        <w:rPr>
          <w:rFonts w:cs="Arial"/>
          <w:sz w:val="20"/>
          <w:szCs w:val="20"/>
        </w:rPr>
        <w:t xml:space="preserve">       </w:t>
      </w:r>
      <w:r w:rsidRPr="000F7A33">
        <w:rPr>
          <w:rFonts w:cs="Arial"/>
          <w:sz w:val="20"/>
          <w:szCs w:val="20"/>
        </w:rPr>
        <w:t xml:space="preserve">  </w:t>
      </w:r>
      <w:r w:rsidRPr="000F7A33">
        <w:rPr>
          <w:rFonts w:cs="Arial"/>
          <w:b/>
          <w:sz w:val="20"/>
          <w:szCs w:val="20"/>
        </w:rPr>
        <w:t>FECHA INICIO:</w:t>
      </w:r>
      <w:r w:rsidR="009274DC" w:rsidRPr="000F7A33">
        <w:rPr>
          <w:rFonts w:cs="Arial"/>
          <w:sz w:val="20"/>
          <w:szCs w:val="20"/>
        </w:rPr>
        <w:t xml:space="preserve">        </w:t>
      </w:r>
      <w:r w:rsidRPr="000F7A33">
        <w:rPr>
          <w:rFonts w:cs="Arial"/>
          <w:sz w:val="20"/>
          <w:szCs w:val="20"/>
        </w:rPr>
        <w:t xml:space="preserve"> </w:t>
      </w:r>
      <w:r w:rsidRPr="000F7A33">
        <w:rPr>
          <w:rFonts w:cs="Arial"/>
          <w:b/>
          <w:sz w:val="20"/>
          <w:szCs w:val="20"/>
        </w:rPr>
        <w:t>FECHA FINALIZACION:</w:t>
      </w:r>
      <w:r w:rsidR="008F2851" w:rsidRPr="000F7A33">
        <w:rPr>
          <w:rFonts w:cs="Arial"/>
          <w:sz w:val="20"/>
          <w:szCs w:val="20"/>
        </w:rPr>
        <w:t xml:space="preserve"> </w:t>
      </w:r>
    </w:p>
    <w:p w14:paraId="683B8037" w14:textId="3348940C" w:rsidR="00C366B8" w:rsidRPr="000F7A33" w:rsidRDefault="009274DC" w:rsidP="009274DC">
      <w:pPr>
        <w:rPr>
          <w:rFonts w:cs="Arial"/>
          <w:sz w:val="20"/>
          <w:szCs w:val="20"/>
        </w:rPr>
      </w:pPr>
      <w:r w:rsidRPr="000F7A33">
        <w:rPr>
          <w:rFonts w:cs="Arial"/>
          <w:b/>
          <w:bCs/>
          <w:sz w:val="20"/>
          <w:szCs w:val="20"/>
        </w:rPr>
        <w:t xml:space="preserve">   </w:t>
      </w:r>
      <w:r w:rsidR="008F4642" w:rsidRPr="000F7A33">
        <w:rPr>
          <w:rFonts w:cs="Arial"/>
          <w:b/>
          <w:bCs/>
          <w:sz w:val="20"/>
          <w:szCs w:val="20"/>
        </w:rPr>
        <w:t xml:space="preserve">        </w:t>
      </w:r>
      <w:r w:rsidR="00F8040C" w:rsidRPr="000F7A33">
        <w:rPr>
          <w:rFonts w:cs="Arial"/>
          <w:b/>
          <w:bCs/>
          <w:sz w:val="20"/>
          <w:szCs w:val="20"/>
        </w:rPr>
        <w:t xml:space="preserve">  </w:t>
      </w:r>
      <w:r w:rsidRPr="000F7A33">
        <w:rPr>
          <w:rFonts w:cs="Arial"/>
          <w:b/>
          <w:bCs/>
          <w:sz w:val="20"/>
          <w:szCs w:val="20"/>
        </w:rPr>
        <w:t xml:space="preserve"> </w:t>
      </w:r>
      <w:r w:rsidR="00F8040C" w:rsidRPr="000F7A33">
        <w:rPr>
          <w:rFonts w:cs="Arial"/>
          <w:b/>
          <w:bCs/>
          <w:sz w:val="20"/>
          <w:szCs w:val="20"/>
        </w:rPr>
        <w:t xml:space="preserve">  </w:t>
      </w:r>
      <w:r w:rsidR="00EB25F3" w:rsidRPr="000F7A33">
        <w:rPr>
          <w:rFonts w:cs="Arial"/>
          <w:b/>
          <w:bCs/>
          <w:sz w:val="20"/>
          <w:szCs w:val="20"/>
        </w:rPr>
        <w:t xml:space="preserve">     </w:t>
      </w:r>
      <w:r w:rsidRPr="000F7A33">
        <w:rPr>
          <w:rFonts w:cs="Arial"/>
          <w:b/>
          <w:bCs/>
          <w:sz w:val="20"/>
          <w:szCs w:val="20"/>
        </w:rPr>
        <w:t>Á</w:t>
      </w:r>
      <w:r w:rsidR="00C5750F" w:rsidRPr="000F7A33">
        <w:rPr>
          <w:rFonts w:cs="Arial"/>
          <w:b/>
          <w:bCs/>
          <w:sz w:val="20"/>
          <w:szCs w:val="20"/>
        </w:rPr>
        <w:t>REA</w:t>
      </w:r>
      <w:r w:rsidR="00C5750F" w:rsidRPr="000F7A33">
        <w:rPr>
          <w:rFonts w:cs="Arial"/>
          <w:sz w:val="20"/>
          <w:szCs w:val="20"/>
        </w:rPr>
        <w:t xml:space="preserve">: </w:t>
      </w:r>
      <w:r w:rsidR="00CF3DCD" w:rsidRPr="000F7A33">
        <w:rPr>
          <w:rFonts w:cs="Arial"/>
          <w:sz w:val="20"/>
          <w:szCs w:val="20"/>
        </w:rPr>
        <w:t xml:space="preserve"> </w:t>
      </w:r>
      <w:r w:rsidR="00C366B8" w:rsidRPr="000F7A33">
        <w:rPr>
          <w:rFonts w:cs="Arial"/>
          <w:sz w:val="20"/>
          <w:szCs w:val="20"/>
        </w:rPr>
        <w:t xml:space="preserve"> </w:t>
      </w:r>
      <w:r w:rsidR="006974F7" w:rsidRPr="000F7A33">
        <w:rPr>
          <w:rFonts w:cs="Arial"/>
          <w:sz w:val="20"/>
          <w:szCs w:val="20"/>
        </w:rPr>
        <w:t xml:space="preserve">          </w:t>
      </w:r>
      <w:r w:rsidR="00CF3DCD" w:rsidRPr="000F7A33">
        <w:rPr>
          <w:rFonts w:cs="Arial"/>
          <w:sz w:val="20"/>
          <w:szCs w:val="20"/>
        </w:rPr>
        <w:t xml:space="preserve"> </w:t>
      </w:r>
      <w:r w:rsidRPr="000F7A33">
        <w:rPr>
          <w:rFonts w:cs="Arial"/>
          <w:sz w:val="20"/>
          <w:szCs w:val="20"/>
        </w:rPr>
        <w:t xml:space="preserve">                  </w:t>
      </w:r>
      <w:r w:rsidR="008F4642" w:rsidRPr="000F7A33">
        <w:rPr>
          <w:rFonts w:cs="Arial"/>
          <w:sz w:val="20"/>
          <w:szCs w:val="20"/>
        </w:rPr>
        <w:t xml:space="preserve"> </w:t>
      </w:r>
      <w:r w:rsidRPr="000F7A33">
        <w:rPr>
          <w:rFonts w:cs="Arial"/>
          <w:sz w:val="20"/>
          <w:szCs w:val="20"/>
        </w:rPr>
        <w:t xml:space="preserve">                 </w:t>
      </w:r>
      <w:r w:rsidR="00CF3DCD" w:rsidRPr="000F7A33">
        <w:rPr>
          <w:rFonts w:cs="Arial"/>
          <w:sz w:val="20"/>
          <w:szCs w:val="20"/>
        </w:rPr>
        <w:t xml:space="preserve">   </w:t>
      </w:r>
      <w:r w:rsidR="00F8040C" w:rsidRPr="000F7A33">
        <w:rPr>
          <w:rFonts w:cs="Arial"/>
          <w:sz w:val="20"/>
          <w:szCs w:val="20"/>
        </w:rPr>
        <w:t xml:space="preserve">   </w:t>
      </w:r>
      <w:r w:rsidR="00CF3DCD" w:rsidRPr="000F7A33">
        <w:rPr>
          <w:rFonts w:cs="Arial"/>
          <w:sz w:val="20"/>
          <w:szCs w:val="20"/>
        </w:rPr>
        <w:t xml:space="preserve">   </w:t>
      </w:r>
      <w:r w:rsidR="00C366B8" w:rsidRPr="000F7A33">
        <w:rPr>
          <w:rFonts w:cs="Arial"/>
          <w:b/>
          <w:bCs/>
          <w:sz w:val="20"/>
          <w:szCs w:val="20"/>
        </w:rPr>
        <w:t>PERIODO</w:t>
      </w:r>
      <w:r w:rsidRPr="000F7A33">
        <w:rPr>
          <w:rFonts w:cs="Arial"/>
          <w:b/>
          <w:bCs/>
          <w:sz w:val="20"/>
          <w:szCs w:val="20"/>
        </w:rPr>
        <w:t>:</w:t>
      </w:r>
      <w:r w:rsidR="00C366B8" w:rsidRPr="000F7A33">
        <w:rPr>
          <w:rFonts w:cs="Arial"/>
          <w:sz w:val="20"/>
          <w:szCs w:val="20"/>
        </w:rPr>
        <w:t xml:space="preserve">  </w:t>
      </w:r>
      <w:r w:rsidR="00CF3DCD" w:rsidRPr="000F7A33">
        <w:rPr>
          <w:rFonts w:cs="Arial"/>
          <w:sz w:val="20"/>
          <w:szCs w:val="20"/>
        </w:rPr>
        <w:t xml:space="preserve">    </w:t>
      </w:r>
      <w:r w:rsidR="00C366B8" w:rsidRPr="000F7A33">
        <w:rPr>
          <w:rFonts w:cs="Arial"/>
          <w:sz w:val="20"/>
          <w:szCs w:val="20"/>
        </w:rPr>
        <w:t xml:space="preserve">    </w:t>
      </w:r>
      <w:r w:rsidRPr="000F7A33">
        <w:rPr>
          <w:rFonts w:cs="Arial"/>
          <w:sz w:val="20"/>
          <w:szCs w:val="20"/>
        </w:rPr>
        <w:t xml:space="preserve">                     </w:t>
      </w:r>
      <w:r w:rsidR="008F4642" w:rsidRPr="000F7A33">
        <w:rPr>
          <w:rFonts w:cs="Arial"/>
          <w:sz w:val="20"/>
          <w:szCs w:val="20"/>
        </w:rPr>
        <w:t xml:space="preserve">                   </w:t>
      </w:r>
      <w:r w:rsidRPr="000F7A33">
        <w:rPr>
          <w:rFonts w:cs="Arial"/>
          <w:sz w:val="20"/>
          <w:szCs w:val="20"/>
        </w:rPr>
        <w:t xml:space="preserve">        </w:t>
      </w:r>
      <w:r w:rsidR="00C366B8" w:rsidRPr="000F7A33">
        <w:rPr>
          <w:rFonts w:cs="Arial"/>
          <w:b/>
          <w:bCs/>
          <w:sz w:val="20"/>
          <w:szCs w:val="20"/>
        </w:rPr>
        <w:t>PROFESOR</w:t>
      </w:r>
      <w:r w:rsidR="00C366B8" w:rsidRPr="000F7A33">
        <w:rPr>
          <w:rFonts w:cs="Arial"/>
          <w:sz w:val="20"/>
          <w:szCs w:val="20"/>
        </w:rPr>
        <w:t>:</w:t>
      </w:r>
    </w:p>
    <w:p w14:paraId="18C7DFB0" w14:textId="313AEB48" w:rsidR="00B5562D" w:rsidRDefault="009274DC" w:rsidP="007F6DFF">
      <w:pPr>
        <w:spacing w:after="0" w:line="240" w:lineRule="auto"/>
        <w:rPr>
          <w:rFonts w:cs="Arial"/>
          <w:sz w:val="20"/>
          <w:szCs w:val="20"/>
        </w:rPr>
      </w:pPr>
      <w:r w:rsidRPr="000F7A33">
        <w:rPr>
          <w:rFonts w:cs="Arial"/>
          <w:b/>
          <w:bCs/>
          <w:sz w:val="20"/>
          <w:szCs w:val="20"/>
        </w:rPr>
        <w:t xml:space="preserve">    </w:t>
      </w:r>
      <w:r w:rsidR="008F4642" w:rsidRPr="000F7A33">
        <w:rPr>
          <w:rFonts w:cs="Arial"/>
          <w:b/>
          <w:bCs/>
          <w:sz w:val="20"/>
          <w:szCs w:val="20"/>
        </w:rPr>
        <w:t xml:space="preserve">      </w:t>
      </w:r>
      <w:r w:rsidR="00F8040C" w:rsidRPr="000F7A33">
        <w:rPr>
          <w:rFonts w:cs="Arial"/>
          <w:b/>
          <w:bCs/>
          <w:sz w:val="20"/>
          <w:szCs w:val="20"/>
        </w:rPr>
        <w:t xml:space="preserve">    </w:t>
      </w:r>
      <w:r w:rsidR="008F4642" w:rsidRPr="000F7A33">
        <w:rPr>
          <w:rFonts w:cs="Arial"/>
          <w:b/>
          <w:bCs/>
          <w:sz w:val="20"/>
          <w:szCs w:val="20"/>
        </w:rPr>
        <w:t xml:space="preserve"> </w:t>
      </w:r>
      <w:r w:rsidR="00EB25F3" w:rsidRPr="000F7A33">
        <w:rPr>
          <w:rFonts w:cs="Arial"/>
          <w:b/>
          <w:bCs/>
          <w:sz w:val="20"/>
          <w:szCs w:val="20"/>
        </w:rPr>
        <w:t xml:space="preserve">     </w:t>
      </w:r>
      <w:r w:rsidR="00755A41" w:rsidRPr="000F7A33">
        <w:rPr>
          <w:rFonts w:cs="Arial"/>
          <w:b/>
          <w:bCs/>
          <w:sz w:val="20"/>
          <w:szCs w:val="20"/>
        </w:rPr>
        <w:t>ASIGNATURA</w:t>
      </w:r>
      <w:r w:rsidR="00755A41" w:rsidRPr="000F7A33">
        <w:rPr>
          <w:rFonts w:cs="Arial"/>
          <w:sz w:val="20"/>
          <w:szCs w:val="20"/>
        </w:rPr>
        <w:t xml:space="preserve">: </w:t>
      </w:r>
      <w:r w:rsidR="00CF3DCD" w:rsidRPr="000F7A33">
        <w:rPr>
          <w:rFonts w:cs="Arial"/>
          <w:sz w:val="20"/>
          <w:szCs w:val="20"/>
        </w:rPr>
        <w:t xml:space="preserve">             </w:t>
      </w:r>
      <w:r w:rsidR="006974F7" w:rsidRPr="000F7A33">
        <w:rPr>
          <w:rFonts w:cs="Arial"/>
          <w:sz w:val="20"/>
          <w:szCs w:val="20"/>
        </w:rPr>
        <w:t xml:space="preserve">  </w:t>
      </w:r>
      <w:r w:rsidR="00CF3DCD" w:rsidRPr="000F7A33">
        <w:rPr>
          <w:rFonts w:cs="Arial"/>
          <w:sz w:val="20"/>
          <w:szCs w:val="20"/>
        </w:rPr>
        <w:t xml:space="preserve"> </w:t>
      </w:r>
      <w:r w:rsidR="006974F7" w:rsidRPr="000F7A33">
        <w:rPr>
          <w:rFonts w:cs="Arial"/>
          <w:sz w:val="20"/>
          <w:szCs w:val="20"/>
        </w:rPr>
        <w:t xml:space="preserve">        </w:t>
      </w:r>
      <w:r w:rsidR="007C7C3E" w:rsidRPr="000F7A33">
        <w:rPr>
          <w:rFonts w:cs="Arial"/>
          <w:sz w:val="20"/>
          <w:szCs w:val="20"/>
        </w:rPr>
        <w:t xml:space="preserve">  </w:t>
      </w:r>
      <w:r w:rsidRPr="000F7A33">
        <w:rPr>
          <w:rFonts w:cs="Arial"/>
          <w:sz w:val="20"/>
          <w:szCs w:val="20"/>
        </w:rPr>
        <w:t xml:space="preserve">                   </w:t>
      </w:r>
      <w:r w:rsidR="006974F7" w:rsidRPr="000F7A33">
        <w:rPr>
          <w:rFonts w:cs="Arial"/>
          <w:b/>
          <w:bCs/>
          <w:sz w:val="20"/>
          <w:szCs w:val="20"/>
        </w:rPr>
        <w:t>HORAS</w:t>
      </w:r>
      <w:r w:rsidR="006974F7" w:rsidRPr="000F7A33">
        <w:rPr>
          <w:rFonts w:cs="Arial"/>
          <w:sz w:val="20"/>
          <w:szCs w:val="20"/>
        </w:rPr>
        <w:t xml:space="preserve">:              </w:t>
      </w:r>
      <w:r w:rsidR="004A6CD3" w:rsidRPr="000F7A33">
        <w:rPr>
          <w:rFonts w:cs="Arial"/>
          <w:sz w:val="20"/>
          <w:szCs w:val="20"/>
        </w:rPr>
        <w:t xml:space="preserve"> </w:t>
      </w:r>
      <w:r w:rsidR="007C7C3E" w:rsidRPr="000F7A33">
        <w:rPr>
          <w:rFonts w:cs="Arial"/>
          <w:sz w:val="20"/>
          <w:szCs w:val="20"/>
        </w:rPr>
        <w:t xml:space="preserve"> </w:t>
      </w:r>
      <w:r w:rsidRPr="000F7A33">
        <w:rPr>
          <w:rFonts w:cs="Arial"/>
          <w:sz w:val="20"/>
          <w:szCs w:val="20"/>
        </w:rPr>
        <w:t xml:space="preserve">                      </w:t>
      </w:r>
      <w:r w:rsidR="008F4642" w:rsidRPr="000F7A33">
        <w:rPr>
          <w:rFonts w:cs="Arial"/>
          <w:sz w:val="20"/>
          <w:szCs w:val="20"/>
        </w:rPr>
        <w:t xml:space="preserve">                   </w:t>
      </w:r>
      <w:r w:rsidR="00F8040C" w:rsidRPr="000F7A33">
        <w:rPr>
          <w:rFonts w:cs="Arial"/>
          <w:sz w:val="20"/>
          <w:szCs w:val="20"/>
        </w:rPr>
        <w:t xml:space="preserve"> </w:t>
      </w:r>
      <w:r w:rsidRPr="000F7A33">
        <w:rPr>
          <w:rFonts w:cs="Arial"/>
          <w:sz w:val="20"/>
          <w:szCs w:val="20"/>
        </w:rPr>
        <w:t xml:space="preserve">    </w:t>
      </w:r>
      <w:r w:rsidR="002F734E" w:rsidRPr="000F7A33">
        <w:rPr>
          <w:rFonts w:cs="Arial"/>
          <w:b/>
          <w:bCs/>
          <w:sz w:val="20"/>
          <w:szCs w:val="20"/>
        </w:rPr>
        <w:t>GRADO</w:t>
      </w:r>
      <w:r w:rsidR="002F734E" w:rsidRPr="000F7A33">
        <w:rPr>
          <w:rFonts w:cs="Arial"/>
          <w:sz w:val="20"/>
          <w:szCs w:val="20"/>
        </w:rPr>
        <w:t xml:space="preserve">: </w:t>
      </w:r>
    </w:p>
    <w:p w14:paraId="71271D85" w14:textId="77777777" w:rsidR="00A40461" w:rsidRPr="00A40461" w:rsidRDefault="00A40461" w:rsidP="007F6DFF">
      <w:pPr>
        <w:spacing w:after="0" w:line="240" w:lineRule="auto"/>
        <w:rPr>
          <w:rFonts w:cs="Arial"/>
          <w:sz w:val="20"/>
          <w:szCs w:val="20"/>
        </w:rPr>
      </w:pPr>
    </w:p>
    <w:tbl>
      <w:tblPr>
        <w:tblW w:w="48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6"/>
        <w:gridCol w:w="1083"/>
        <w:gridCol w:w="4466"/>
        <w:gridCol w:w="1750"/>
        <w:gridCol w:w="1664"/>
        <w:gridCol w:w="2627"/>
      </w:tblGrid>
      <w:tr w:rsidR="00484934" w:rsidRPr="008F4642" w14:paraId="1D6D86CE" w14:textId="77777777" w:rsidTr="006E0FEC">
        <w:trPr>
          <w:trHeight w:val="322"/>
          <w:jc w:val="center"/>
        </w:trPr>
        <w:tc>
          <w:tcPr>
            <w:tcW w:w="827" w:type="pct"/>
            <w:vAlign w:val="center"/>
          </w:tcPr>
          <w:p w14:paraId="590992DB" w14:textId="2522D83F" w:rsidR="00484934" w:rsidRPr="006E0FEC" w:rsidRDefault="00484934" w:rsidP="00D8386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DESEMPEÑO</w:t>
            </w:r>
            <w:r w:rsidR="00D83868" w:rsidRPr="006E0FEC">
              <w:rPr>
                <w:rFonts w:cs="Arial"/>
                <w:b/>
                <w:sz w:val="20"/>
                <w:szCs w:val="20"/>
              </w:rPr>
              <w:t xml:space="preserve"> BÁSICO</w:t>
            </w:r>
          </w:p>
        </w:tc>
        <w:tc>
          <w:tcPr>
            <w:tcW w:w="4173" w:type="pct"/>
            <w:gridSpan w:val="5"/>
          </w:tcPr>
          <w:p w14:paraId="29181F17" w14:textId="04A4780C" w:rsidR="00484934" w:rsidRPr="006E0FEC" w:rsidRDefault="00484934" w:rsidP="00484934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484934" w:rsidRPr="008F4642" w14:paraId="6E0300DD" w14:textId="77777777" w:rsidTr="006E0FEC">
        <w:trPr>
          <w:trHeight w:val="322"/>
          <w:jc w:val="center"/>
        </w:trPr>
        <w:tc>
          <w:tcPr>
            <w:tcW w:w="827" w:type="pct"/>
            <w:vAlign w:val="center"/>
          </w:tcPr>
          <w:p w14:paraId="0DD95153" w14:textId="77777777" w:rsidR="00484934" w:rsidRPr="006E0FEC" w:rsidRDefault="00484934" w:rsidP="00D8386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DBA</w:t>
            </w:r>
          </w:p>
        </w:tc>
        <w:tc>
          <w:tcPr>
            <w:tcW w:w="4173" w:type="pct"/>
            <w:gridSpan w:val="5"/>
          </w:tcPr>
          <w:p w14:paraId="65119160" w14:textId="349E1A3C" w:rsidR="00484934" w:rsidRPr="006E0FEC" w:rsidRDefault="00484934" w:rsidP="00484934">
            <w:pPr>
              <w:rPr>
                <w:rFonts w:cs="Arial"/>
                <w:sz w:val="20"/>
                <w:szCs w:val="20"/>
              </w:rPr>
            </w:pPr>
          </w:p>
        </w:tc>
      </w:tr>
      <w:tr w:rsidR="008C7464" w:rsidRPr="008F4642" w14:paraId="1A473C0B" w14:textId="77777777" w:rsidTr="006E0FEC">
        <w:trPr>
          <w:trHeight w:val="322"/>
          <w:jc w:val="center"/>
        </w:trPr>
        <w:tc>
          <w:tcPr>
            <w:tcW w:w="827" w:type="pct"/>
            <w:vAlign w:val="center"/>
          </w:tcPr>
          <w:p w14:paraId="3CDBBE49" w14:textId="60FAF465" w:rsidR="00484934" w:rsidRPr="006E0FEC" w:rsidRDefault="00D83868" w:rsidP="00484934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 xml:space="preserve">INDICADOR DE </w:t>
            </w:r>
            <w:r w:rsidR="00484934" w:rsidRPr="006E0FEC">
              <w:rPr>
                <w:rFonts w:cs="Arial"/>
                <w:b/>
                <w:sz w:val="20"/>
                <w:szCs w:val="20"/>
              </w:rPr>
              <w:t>DESEMPEÑO</w:t>
            </w:r>
          </w:p>
        </w:tc>
        <w:tc>
          <w:tcPr>
            <w:tcW w:w="390" w:type="pct"/>
            <w:vAlign w:val="center"/>
          </w:tcPr>
          <w:p w14:paraId="00F6C269" w14:textId="77777777" w:rsidR="00D83868" w:rsidRDefault="00484934" w:rsidP="006E0FEC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6E0FEC">
              <w:rPr>
                <w:rFonts w:cs="Arial"/>
                <w:b/>
                <w:sz w:val="20"/>
                <w:szCs w:val="20"/>
              </w:rPr>
              <w:t>N°</w:t>
            </w:r>
            <w:proofErr w:type="spellEnd"/>
          </w:p>
          <w:p w14:paraId="551FC126" w14:textId="3876E4A5" w:rsidR="006E0FEC" w:rsidRPr="006E0FEC" w:rsidRDefault="006E0FEC" w:rsidP="006E0FEC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SEMANA</w:t>
            </w:r>
          </w:p>
        </w:tc>
        <w:tc>
          <w:tcPr>
            <w:tcW w:w="1608" w:type="pct"/>
            <w:vAlign w:val="center"/>
          </w:tcPr>
          <w:p w14:paraId="3E41A559" w14:textId="77777777" w:rsidR="00484934" w:rsidRPr="006E0FEC" w:rsidRDefault="00484934" w:rsidP="00484934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30" w:type="pct"/>
            <w:vAlign w:val="center"/>
          </w:tcPr>
          <w:p w14:paraId="7771194D" w14:textId="77777777" w:rsidR="00484934" w:rsidRPr="006E0FEC" w:rsidRDefault="00484934" w:rsidP="00484934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RECURSOS</w:t>
            </w:r>
          </w:p>
        </w:tc>
        <w:tc>
          <w:tcPr>
            <w:tcW w:w="599" w:type="pct"/>
            <w:vAlign w:val="center"/>
          </w:tcPr>
          <w:p w14:paraId="48E4943C" w14:textId="7B66D697" w:rsidR="00484934" w:rsidRPr="006E0FEC" w:rsidRDefault="00A40461" w:rsidP="00484934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 xml:space="preserve">EJES TEMÁTICOS </w:t>
            </w:r>
          </w:p>
        </w:tc>
        <w:tc>
          <w:tcPr>
            <w:tcW w:w="946" w:type="pct"/>
            <w:vAlign w:val="center"/>
          </w:tcPr>
          <w:p w14:paraId="0417A5FB" w14:textId="15B7D651" w:rsidR="00484934" w:rsidRPr="006E0FEC" w:rsidRDefault="00D83868" w:rsidP="00484934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TRANSVERSALIDAD</w:t>
            </w:r>
          </w:p>
        </w:tc>
      </w:tr>
      <w:tr w:rsidR="008C7464" w:rsidRPr="008F4642" w14:paraId="0B0B71B2" w14:textId="77777777" w:rsidTr="006E0FEC">
        <w:trPr>
          <w:trHeight w:val="2702"/>
          <w:jc w:val="center"/>
        </w:trPr>
        <w:tc>
          <w:tcPr>
            <w:tcW w:w="827" w:type="pct"/>
          </w:tcPr>
          <w:p w14:paraId="47EC4F74" w14:textId="77777777" w:rsidR="00252B69" w:rsidRPr="006E0FEC" w:rsidRDefault="00252B69" w:rsidP="00484934">
            <w:pPr>
              <w:contextualSpacing/>
              <w:jc w:val="both"/>
              <w:rPr>
                <w:rFonts w:cs="Arial"/>
                <w:sz w:val="20"/>
                <w:szCs w:val="20"/>
              </w:rPr>
            </w:pPr>
            <w:bookmarkStart w:id="0" w:name="_Hlk36198343"/>
            <w:r w:rsidRPr="006E0FEC">
              <w:rPr>
                <w:rFonts w:cs="Arial"/>
                <w:sz w:val="20"/>
                <w:szCs w:val="20"/>
              </w:rPr>
              <w:t xml:space="preserve"> </w:t>
            </w:r>
          </w:p>
          <w:p w14:paraId="39D72BC4" w14:textId="30613A47" w:rsidR="009462AC" w:rsidRPr="006E0FEC" w:rsidRDefault="009462AC" w:rsidP="00484934">
            <w:pPr>
              <w:contextualSpacing/>
              <w:jc w:val="both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90" w:type="pct"/>
            <w:vAlign w:val="center"/>
          </w:tcPr>
          <w:p w14:paraId="0EB6D9C5" w14:textId="1D057E67" w:rsidR="00252B69" w:rsidRPr="006E0FEC" w:rsidRDefault="00252B69" w:rsidP="00484934">
            <w:pPr>
              <w:autoSpaceDE w:val="0"/>
              <w:autoSpaceDN w:val="0"/>
              <w:adjustRightInd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608" w:type="pct"/>
          </w:tcPr>
          <w:p w14:paraId="70C0BE21" w14:textId="77777777" w:rsidR="00252B69" w:rsidRPr="006E0FEC" w:rsidRDefault="00252B69" w:rsidP="00484934">
            <w:pPr>
              <w:spacing w:after="0" w:line="240" w:lineRule="auto"/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17CD0CB2" w14:textId="6CAE2B51" w:rsidR="00252B69" w:rsidRPr="006E0FEC" w:rsidRDefault="00252B69" w:rsidP="00484934">
            <w:pPr>
              <w:spacing w:after="0" w:line="24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EXPLORACIÓN Y ESTRUCTURACIÓN.</w:t>
            </w:r>
          </w:p>
          <w:p w14:paraId="19EBD4AC" w14:textId="77777777" w:rsidR="00252B69" w:rsidRPr="006E0FEC" w:rsidRDefault="00252B69" w:rsidP="00484934">
            <w:pPr>
              <w:spacing w:after="0" w:line="240" w:lineRule="auto"/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127B1BFB" w14:textId="604B8504" w:rsidR="00252B69" w:rsidRPr="006E0FEC" w:rsidRDefault="00252B69" w:rsidP="00484934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PRÁCTICA Y TRANSFERENCIA</w:t>
            </w:r>
          </w:p>
          <w:p w14:paraId="2EE109BB" w14:textId="77777777" w:rsidR="008C7464" w:rsidRPr="006E0FEC" w:rsidRDefault="008C7464" w:rsidP="00484934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</w:p>
          <w:p w14:paraId="2ABF4275" w14:textId="3604D6A4" w:rsidR="00252B69" w:rsidRPr="006E0FEC" w:rsidRDefault="00252B69" w:rsidP="00484934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VALORACIÓN</w:t>
            </w:r>
          </w:p>
          <w:p w14:paraId="5B2E718C" w14:textId="77777777" w:rsidR="008C7464" w:rsidRPr="006E0FEC" w:rsidRDefault="008C7464" w:rsidP="00484934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7ADE3699" w14:textId="76CEE944" w:rsidR="008C7464" w:rsidRPr="006E0FEC" w:rsidRDefault="008C7464" w:rsidP="008C74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30" w:type="pct"/>
          </w:tcPr>
          <w:p w14:paraId="0AA13EB2" w14:textId="7AD7CA37" w:rsidR="00283AA1" w:rsidRPr="006E0FEC" w:rsidRDefault="00283AA1" w:rsidP="00A40461">
            <w:pPr>
              <w:spacing w:line="24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599" w:type="pct"/>
            <w:vAlign w:val="center"/>
          </w:tcPr>
          <w:p w14:paraId="3369775E" w14:textId="43758B34" w:rsidR="00252B69" w:rsidRPr="006E0FEC" w:rsidRDefault="00252B69" w:rsidP="00B7677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946" w:type="pct"/>
          </w:tcPr>
          <w:p w14:paraId="70C685E4" w14:textId="0F6A2109" w:rsidR="00252B69" w:rsidRPr="006E0FEC" w:rsidRDefault="00252B69" w:rsidP="00D83868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bookmarkEnd w:id="0"/>
      <w:tr w:rsidR="008C7464" w:rsidRPr="008F4642" w14:paraId="043C2608" w14:textId="77777777" w:rsidTr="006E0FEC">
        <w:trPr>
          <w:trHeight w:val="927"/>
          <w:jc w:val="center"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9CED" w14:textId="77777777" w:rsidR="008C7464" w:rsidRDefault="008C7464" w:rsidP="009462AC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51156280" w14:textId="75821342" w:rsidR="00252B69" w:rsidRPr="000E6E82" w:rsidRDefault="00252B69" w:rsidP="009462AC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A21D" w14:textId="1A29C5A3" w:rsidR="00252B69" w:rsidRPr="000E6E82" w:rsidRDefault="00252B69" w:rsidP="00B76778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F2EE38" w14:textId="77777777" w:rsidR="00CC1956" w:rsidRPr="006E0FEC" w:rsidRDefault="00CC1956" w:rsidP="00CC1956">
            <w:pPr>
              <w:spacing w:after="0" w:line="24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EXPLORACIÓN Y ESTRUCTURACIÓN.</w:t>
            </w:r>
          </w:p>
          <w:p w14:paraId="7DA9AB0A" w14:textId="77777777" w:rsidR="00CC1956" w:rsidRPr="006E0FEC" w:rsidRDefault="00CC1956" w:rsidP="00CC1956">
            <w:pPr>
              <w:spacing w:after="0" w:line="240" w:lineRule="auto"/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71139085" w14:textId="77777777" w:rsidR="00CC1956" w:rsidRPr="006E0FEC" w:rsidRDefault="00CC1956" w:rsidP="00CC1956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PRÁCTICA Y TRANSFERENCIA</w:t>
            </w:r>
          </w:p>
          <w:p w14:paraId="169C421E" w14:textId="77777777" w:rsidR="00CC1956" w:rsidRPr="006E0FEC" w:rsidRDefault="00CC1956" w:rsidP="00CC1956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</w:p>
          <w:p w14:paraId="03A13FDC" w14:textId="77777777" w:rsidR="00CC1956" w:rsidRPr="006E0FEC" w:rsidRDefault="00CC1956" w:rsidP="00CC195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6E0FEC">
              <w:rPr>
                <w:rFonts w:cs="Arial"/>
                <w:b/>
                <w:sz w:val="20"/>
                <w:szCs w:val="20"/>
              </w:rPr>
              <w:t>VALORACIÓN</w:t>
            </w:r>
          </w:p>
          <w:p w14:paraId="5C55D8BA" w14:textId="77777777" w:rsidR="00A40461" w:rsidRDefault="00A40461" w:rsidP="00C75B36">
            <w:pPr>
              <w:spacing w:after="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0B988231" w14:textId="77777777" w:rsidR="00A40461" w:rsidRDefault="00A40461" w:rsidP="00C75B36">
            <w:pPr>
              <w:spacing w:after="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1C5D5F19" w14:textId="77777777" w:rsidR="00A40461" w:rsidRDefault="00A40461" w:rsidP="00C75B36">
            <w:pPr>
              <w:spacing w:after="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75B6C96A" w14:textId="77777777" w:rsidR="00A40461" w:rsidRDefault="00A40461" w:rsidP="00C75B36">
            <w:pPr>
              <w:spacing w:after="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5C540103" w14:textId="77777777" w:rsidR="00A40461" w:rsidRPr="000E6E82" w:rsidRDefault="00A40461" w:rsidP="00C75B36">
            <w:pPr>
              <w:spacing w:after="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02CCA98B" w14:textId="7B990DA0" w:rsidR="000E23DD" w:rsidRPr="000E6E82" w:rsidRDefault="000E23DD" w:rsidP="00A40461">
            <w:pPr>
              <w:spacing w:after="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pct"/>
          </w:tcPr>
          <w:p w14:paraId="339AB19E" w14:textId="58A04DF4" w:rsidR="00283AA1" w:rsidRPr="00A40461" w:rsidRDefault="00283AA1" w:rsidP="00A40461">
            <w:pPr>
              <w:spacing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99" w:type="pct"/>
          </w:tcPr>
          <w:p w14:paraId="2478AF8B" w14:textId="77777777" w:rsidR="008C7464" w:rsidRDefault="008C7464" w:rsidP="00C75B36">
            <w:pPr>
              <w:rPr>
                <w:rFonts w:ascii="Arial Narrow" w:hAnsi="Arial Narrow" w:cs="Arial"/>
                <w:bCs/>
                <w:sz w:val="20"/>
                <w:szCs w:val="20"/>
                <w:lang w:eastAsia="es-MX"/>
              </w:rPr>
            </w:pPr>
          </w:p>
          <w:p w14:paraId="509CC7B9" w14:textId="18DB5E63" w:rsidR="00252B69" w:rsidRPr="00D03223" w:rsidRDefault="00252B69" w:rsidP="00C75B36">
            <w:pPr>
              <w:rPr>
                <w:rFonts w:ascii="Arial Narrow" w:hAnsi="Arial Narrow" w:cs="Arial"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946" w:type="pct"/>
          </w:tcPr>
          <w:p w14:paraId="3F97BA86" w14:textId="77777777" w:rsidR="008C7464" w:rsidRDefault="008C7464" w:rsidP="00C75B36">
            <w:pPr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</w:p>
          <w:p w14:paraId="29A6EF6E" w14:textId="4CBDF284" w:rsidR="00252B69" w:rsidRPr="00C75B36" w:rsidRDefault="00252B69" w:rsidP="00A40461">
            <w:pPr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</w:tr>
    </w:tbl>
    <w:p w14:paraId="1B23C07E" w14:textId="00624A35" w:rsidR="00376FC1" w:rsidRPr="008F4642" w:rsidRDefault="00376FC1" w:rsidP="00C366B8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7B62AAA5" w14:textId="28753816" w:rsidR="007F6DFF" w:rsidRPr="008F4642" w:rsidRDefault="007F6DFF" w:rsidP="00EB25F3">
      <w:pPr>
        <w:spacing w:after="0" w:line="240" w:lineRule="auto"/>
        <w:rPr>
          <w:rFonts w:ascii="Arial Narrow" w:hAnsi="Arial Narrow"/>
          <w:b/>
          <w:sz w:val="20"/>
          <w:szCs w:val="20"/>
        </w:rPr>
      </w:pPr>
    </w:p>
    <w:p w14:paraId="489277E7" w14:textId="3CBE47E0" w:rsidR="00F65B34" w:rsidRPr="00CC1956" w:rsidRDefault="0042237C" w:rsidP="00C366B8">
      <w:pPr>
        <w:jc w:val="both"/>
        <w:rPr>
          <w:rFonts w:cs="Arial"/>
          <w:sz w:val="20"/>
          <w:szCs w:val="20"/>
        </w:rPr>
      </w:pPr>
      <w:r w:rsidRPr="00CC1956">
        <w:rPr>
          <w:rFonts w:cs="Arial"/>
          <w:b/>
          <w:bCs/>
          <w:sz w:val="20"/>
          <w:szCs w:val="20"/>
        </w:rPr>
        <w:t>OBSERVACIONES:</w:t>
      </w:r>
      <w:r w:rsidRPr="00CC1956">
        <w:rPr>
          <w:rFonts w:cs="Arial"/>
          <w:sz w:val="20"/>
          <w:szCs w:val="2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1956">
        <w:rPr>
          <w:rFonts w:cs="Arial"/>
          <w:sz w:val="20"/>
          <w:szCs w:val="20"/>
        </w:rPr>
        <w:t>_________________</w:t>
      </w:r>
    </w:p>
    <w:sectPr w:rsidR="00F65B34" w:rsidRPr="00CC1956" w:rsidSect="00F65B34">
      <w:headerReference w:type="default" r:id="rId8"/>
      <w:footerReference w:type="default" r:id="rId9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01F81" w14:textId="77777777" w:rsidR="005469B1" w:rsidRDefault="005469B1" w:rsidP="00CF3DCD">
      <w:pPr>
        <w:spacing w:after="0" w:line="240" w:lineRule="auto"/>
      </w:pPr>
      <w:r>
        <w:separator/>
      </w:r>
    </w:p>
  </w:endnote>
  <w:endnote w:type="continuationSeparator" w:id="0">
    <w:p w14:paraId="2C27FD6C" w14:textId="77777777" w:rsidR="005469B1" w:rsidRDefault="005469B1" w:rsidP="00CF3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BA77" w14:textId="687BAC75" w:rsidR="00CC1956" w:rsidRPr="00CC1956" w:rsidRDefault="00CC1956" w:rsidP="00CC1956">
    <w:pPr>
      <w:tabs>
        <w:tab w:val="center" w:pos="4252"/>
        <w:tab w:val="right" w:pos="8504"/>
      </w:tabs>
      <w:spacing w:after="0" w:line="240" w:lineRule="auto"/>
      <w:jc w:val="center"/>
      <w:rPr>
        <w:rFonts w:eastAsia="Times New Roman" w:cs="Arial"/>
        <w:sz w:val="18"/>
        <w:szCs w:val="18"/>
        <w:lang w:val="es-ES" w:eastAsia="es-ES"/>
      </w:rPr>
    </w:pPr>
    <w:r w:rsidRPr="00593F74">
      <w:rPr>
        <w:rFonts w:eastAsia="Times New Roman" w:cs="Arial"/>
        <w:sz w:val="18"/>
        <w:szCs w:val="18"/>
        <w:lang w:val="es-ES" w:eastAsia="es-ES"/>
      </w:rPr>
      <w:t xml:space="preserve">Correo: </w:t>
    </w:r>
    <w:hyperlink r:id="rId1" w:history="1">
      <w:proofErr w:type="spellStart"/>
      <w:r w:rsidRPr="00593F74">
        <w:rPr>
          <w:rFonts w:eastAsia="Times New Roman" w:cs="Arial"/>
          <w:color w:val="0000FF"/>
          <w:sz w:val="18"/>
          <w:szCs w:val="18"/>
          <w:u w:val="single"/>
          <w:lang w:val="es-ES" w:eastAsia="es-ES"/>
        </w:rPr>
        <w:t>altohorizonte.suaza@sedhuila.gov.co</w:t>
      </w:r>
      <w:proofErr w:type="spellEnd"/>
    </w:hyperlink>
    <w:r w:rsidRPr="00593F74">
      <w:rPr>
        <w:rFonts w:eastAsia="Times New Roman" w:cs="Arial"/>
        <w:sz w:val="18"/>
        <w:szCs w:val="18"/>
        <w:lang w:val="es-ES" w:eastAsia="es-ES"/>
      </w:rPr>
      <w:t xml:space="preserve">             </w:t>
    </w:r>
    <w:r>
      <w:rPr>
        <w:rFonts w:eastAsia="Times New Roman" w:cs="Arial"/>
        <w:sz w:val="18"/>
        <w:szCs w:val="18"/>
        <w:lang w:val="es-ES" w:eastAsia="es-ES"/>
      </w:rPr>
      <w:t xml:space="preserve">                                                                                                                                </w:t>
    </w:r>
    <w:r w:rsidRPr="00593F74">
      <w:rPr>
        <w:rFonts w:eastAsia="Times New Roman" w:cs="Arial"/>
        <w:sz w:val="18"/>
        <w:szCs w:val="18"/>
        <w:lang w:val="es-ES" w:eastAsia="es-ES"/>
      </w:rPr>
      <w:t xml:space="preserve">   Dirección: Vereda Alto Horizonte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3AC45" w14:textId="77777777" w:rsidR="005469B1" w:rsidRDefault="005469B1" w:rsidP="00CF3DCD">
      <w:pPr>
        <w:spacing w:after="0" w:line="240" w:lineRule="auto"/>
      </w:pPr>
      <w:r>
        <w:separator/>
      </w:r>
    </w:p>
  </w:footnote>
  <w:footnote w:type="continuationSeparator" w:id="0">
    <w:p w14:paraId="4F4DA85E" w14:textId="77777777" w:rsidR="005469B1" w:rsidRDefault="005469B1" w:rsidP="00CF3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3677" w14:textId="6E3A00F9" w:rsidR="000F7A33" w:rsidRPr="000F7A33" w:rsidRDefault="000F7A33" w:rsidP="000F7A33">
    <w:pPr>
      <w:spacing w:after="0" w:line="240" w:lineRule="auto"/>
      <w:jc w:val="center"/>
      <w:rPr>
        <w:rFonts w:eastAsia="Times New Roman" w:cs="Arial"/>
        <w:b/>
        <w:sz w:val="18"/>
        <w:szCs w:val="18"/>
        <w:lang w:val="es-ES_tradnl" w:eastAsia="es-ES_tradnl"/>
      </w:rPr>
    </w:pPr>
    <w:r w:rsidRPr="000F7A33">
      <w:rPr>
        <w:rFonts w:ascii="Times New Roman" w:eastAsia="Times New Roman" w:hAnsi="Times New Roman"/>
        <w:noProof/>
        <w:sz w:val="24"/>
        <w:szCs w:val="24"/>
        <w:lang w:val="es-ES_tradnl" w:eastAsia="es-ES_tradnl"/>
      </w:rPr>
      <w:drawing>
        <wp:anchor distT="0" distB="0" distL="114300" distR="114300" simplePos="0" relativeHeight="251660288" behindDoc="0" locked="0" layoutInCell="1" allowOverlap="1" wp14:anchorId="46C9634F" wp14:editId="42445049">
          <wp:simplePos x="0" y="0"/>
          <wp:positionH relativeFrom="margin">
            <wp:posOffset>-635</wp:posOffset>
          </wp:positionH>
          <wp:positionV relativeFrom="paragraph">
            <wp:posOffset>-123825</wp:posOffset>
          </wp:positionV>
          <wp:extent cx="800100" cy="800100"/>
          <wp:effectExtent l="0" t="0" r="0" b="0"/>
          <wp:wrapNone/>
          <wp:docPr id="7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3EB88296" wp14:editId="5E2DCEB2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005205" cy="825500"/>
          <wp:effectExtent l="0" t="0" r="4445" b="0"/>
          <wp:wrapNone/>
          <wp:docPr id="19673031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205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F7A33">
      <w:rPr>
        <w:rFonts w:ascii="Times New Roman" w:eastAsia="Times New Roman" w:hAnsi="Times New Roman"/>
        <w:noProof/>
        <w:sz w:val="24"/>
        <w:szCs w:val="24"/>
        <w:lang w:val="es-ES_tradnl" w:eastAsia="es-ES_tradnl"/>
      </w:rPr>
      <w:drawing>
        <wp:anchor distT="0" distB="0" distL="114300" distR="114300" simplePos="0" relativeHeight="251659264" behindDoc="0" locked="0" layoutInCell="1" allowOverlap="1" wp14:anchorId="63D71C0F" wp14:editId="51672705">
          <wp:simplePos x="0" y="0"/>
          <wp:positionH relativeFrom="column">
            <wp:posOffset>10478135</wp:posOffset>
          </wp:positionH>
          <wp:positionV relativeFrom="paragraph">
            <wp:posOffset>-208915</wp:posOffset>
          </wp:positionV>
          <wp:extent cx="1005205" cy="825500"/>
          <wp:effectExtent l="0" t="0" r="4445" b="0"/>
          <wp:wrapNone/>
          <wp:docPr id="6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205" cy="825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7A33">
      <w:rPr>
        <w:rFonts w:eastAsia="Times New Roman" w:cs="Arial"/>
        <w:b/>
        <w:sz w:val="18"/>
        <w:szCs w:val="18"/>
        <w:lang w:val="es-ES_tradnl" w:eastAsia="es-ES_tradnl"/>
      </w:rPr>
      <w:t>GOBERNACIÓN DEL HUILA</w:t>
    </w:r>
  </w:p>
  <w:p w14:paraId="274324D6" w14:textId="66D49989" w:rsidR="000F7A33" w:rsidRPr="000F7A33" w:rsidRDefault="000F7A33" w:rsidP="000F7A33">
    <w:pPr>
      <w:spacing w:after="0" w:line="240" w:lineRule="auto"/>
      <w:jc w:val="center"/>
      <w:rPr>
        <w:rFonts w:eastAsia="Times New Roman" w:cs="Arial"/>
        <w:b/>
        <w:sz w:val="18"/>
        <w:szCs w:val="18"/>
        <w:lang w:val="es-ES_tradnl" w:eastAsia="es-ES_tradnl"/>
      </w:rPr>
    </w:pPr>
    <w:r w:rsidRPr="000F7A33">
      <w:rPr>
        <w:rFonts w:eastAsia="Times New Roman" w:cs="Arial"/>
        <w:b/>
        <w:sz w:val="18"/>
        <w:szCs w:val="18"/>
        <w:lang w:val="es-ES_tradnl" w:eastAsia="es-ES_tradnl"/>
      </w:rPr>
      <w:t>SECRETARIA DE EDUCACIÓN DEPARTAMENTAL DEL HUILA</w:t>
    </w:r>
  </w:p>
  <w:p w14:paraId="55E8E2A8" w14:textId="4C8BB332" w:rsidR="000F7A33" w:rsidRPr="000F7A33" w:rsidRDefault="000F7A33" w:rsidP="000F7A33">
    <w:pPr>
      <w:spacing w:after="0" w:line="240" w:lineRule="auto"/>
      <w:jc w:val="center"/>
      <w:rPr>
        <w:rFonts w:ascii="Times New Roman" w:eastAsia="Times New Roman" w:hAnsi="Times New Roman"/>
        <w:b/>
        <w:sz w:val="18"/>
        <w:szCs w:val="18"/>
        <w:lang w:val="es-ES_tradnl" w:eastAsia="es-ES_tradnl"/>
      </w:rPr>
    </w:pPr>
    <w:r w:rsidRPr="000F7A33">
      <w:rPr>
        <w:rFonts w:eastAsia="Times New Roman" w:cs="Arial"/>
        <w:b/>
        <w:sz w:val="18"/>
        <w:szCs w:val="18"/>
        <w:lang w:val="es-ES_tradnl" w:eastAsia="es-ES_tradnl"/>
      </w:rPr>
      <w:t>INSTITUCIÓN EDUCATIVA ALTO HORIZONTE</w:t>
    </w:r>
  </w:p>
  <w:p w14:paraId="624C3AB8" w14:textId="40B5E5C4" w:rsidR="000F7A33" w:rsidRPr="000F7A33" w:rsidRDefault="000F7A33" w:rsidP="000F7A33">
    <w:pPr>
      <w:spacing w:after="0" w:line="240" w:lineRule="auto"/>
      <w:jc w:val="center"/>
      <w:rPr>
        <w:rFonts w:eastAsia="Times New Roman" w:cs="Arial"/>
        <w:bCs/>
        <w:sz w:val="14"/>
        <w:szCs w:val="14"/>
        <w:lang w:val="es-ES_tradnl" w:eastAsia="es-ES_tradnl"/>
      </w:rPr>
    </w:pPr>
    <w:r w:rsidRPr="000F7A33">
      <w:rPr>
        <w:rFonts w:eastAsia="Times New Roman" w:cs="Arial"/>
        <w:bCs/>
        <w:sz w:val="14"/>
        <w:szCs w:val="14"/>
        <w:lang w:val="es-ES_tradnl" w:eastAsia="es-ES_tradnl"/>
      </w:rPr>
      <w:t>Reglamentado por el Decreto 0347 del 13 de diciembre de 2019 de Educación Media</w:t>
    </w:r>
  </w:p>
  <w:p w14:paraId="21759011" w14:textId="21387181" w:rsidR="000F7A33" w:rsidRPr="000F7A33" w:rsidRDefault="000F7A33" w:rsidP="000F7A33">
    <w:pPr>
      <w:spacing w:after="0" w:line="240" w:lineRule="auto"/>
      <w:jc w:val="center"/>
      <w:rPr>
        <w:rFonts w:eastAsia="Times New Roman" w:cs="Arial"/>
        <w:bCs/>
        <w:sz w:val="14"/>
        <w:szCs w:val="14"/>
        <w:lang w:val="es-ES_tradnl" w:eastAsia="es-ES_tradnl"/>
      </w:rPr>
    </w:pPr>
    <w:r w:rsidRPr="000F7A33">
      <w:rPr>
        <w:rFonts w:eastAsia="Times New Roman" w:cs="Arial"/>
        <w:bCs/>
        <w:sz w:val="14"/>
        <w:szCs w:val="14"/>
        <w:lang w:val="es-ES_tradnl" w:eastAsia="es-ES_tradnl"/>
      </w:rPr>
      <w:t>Aprobado por Resolución 1888 de 21 de marzo de 2023</w:t>
    </w:r>
  </w:p>
  <w:p w14:paraId="3624B33E" w14:textId="523F00A9" w:rsidR="000F7A33" w:rsidRPr="000F7A33" w:rsidRDefault="000F7A33" w:rsidP="000F7A33">
    <w:pPr>
      <w:spacing w:after="0" w:line="240" w:lineRule="auto"/>
      <w:jc w:val="center"/>
      <w:rPr>
        <w:rFonts w:eastAsia="Times New Roman" w:cs="Arial"/>
        <w:bCs/>
        <w:sz w:val="14"/>
        <w:szCs w:val="14"/>
        <w:lang w:val="es-ES_tradnl" w:eastAsia="es-ES_tradnl"/>
      </w:rPr>
    </w:pPr>
    <w:proofErr w:type="spellStart"/>
    <w:r w:rsidRPr="000F7A33">
      <w:rPr>
        <w:rFonts w:eastAsia="Times New Roman" w:cs="Arial"/>
        <w:bCs/>
        <w:sz w:val="14"/>
        <w:szCs w:val="14"/>
        <w:lang w:val="es-ES_tradnl" w:eastAsia="es-ES_tradnl"/>
      </w:rPr>
      <w:t>Nit</w:t>
    </w:r>
    <w:proofErr w:type="spellEnd"/>
    <w:r w:rsidRPr="000F7A33">
      <w:rPr>
        <w:rFonts w:eastAsia="Times New Roman" w:cs="Arial"/>
        <w:bCs/>
        <w:sz w:val="14"/>
        <w:szCs w:val="14"/>
        <w:lang w:val="es-ES_tradnl" w:eastAsia="es-ES_tradnl"/>
      </w:rPr>
      <w:t>. 900058894-2   DANE: 241770000642</w:t>
    </w:r>
  </w:p>
  <w:p w14:paraId="38FD2DE9" w14:textId="77777777" w:rsidR="000F7A33" w:rsidRPr="000F7A33" w:rsidRDefault="000F7A33" w:rsidP="000F7A33">
    <w:pPr>
      <w:spacing w:after="0" w:line="240" w:lineRule="auto"/>
      <w:jc w:val="center"/>
      <w:rPr>
        <w:rFonts w:eastAsia="Times New Roman" w:cs="Arial"/>
        <w:bCs/>
        <w:sz w:val="14"/>
        <w:szCs w:val="14"/>
        <w:lang w:val="es-ES_tradnl" w:eastAsia="es-ES_tradnl"/>
      </w:rPr>
    </w:pPr>
    <w:r w:rsidRPr="000F7A33">
      <w:rPr>
        <w:rFonts w:eastAsia="Times New Roman" w:cs="Arial"/>
        <w:bCs/>
        <w:sz w:val="14"/>
        <w:szCs w:val="14"/>
        <w:lang w:val="es-ES_tradnl" w:eastAsia="es-ES_tradnl"/>
      </w:rPr>
      <w:t>SUAZA H.</w:t>
    </w:r>
  </w:p>
  <w:p w14:paraId="5C431D36" w14:textId="473B41A2" w:rsidR="00C92139" w:rsidRDefault="00C92139" w:rsidP="000F7A33">
    <w:pPr>
      <w:spacing w:after="0" w:line="240" w:lineRule="auto"/>
      <w:jc w:val="center"/>
      <w:rPr>
        <w:rFonts w:cs="Arial"/>
        <w:b/>
        <w:sz w:val="24"/>
        <w:szCs w:val="24"/>
      </w:rPr>
    </w:pPr>
  </w:p>
  <w:p w14:paraId="4751C602" w14:textId="0A62B9E5" w:rsidR="00C92139" w:rsidRDefault="00C92139" w:rsidP="00CF3DCD">
    <w:pPr>
      <w:spacing w:after="0" w:line="240" w:lineRule="auto"/>
      <w:jc w:val="center"/>
      <w:rPr>
        <w:rFonts w:cs="Arial"/>
        <w:b/>
        <w:sz w:val="24"/>
        <w:szCs w:val="24"/>
      </w:rPr>
    </w:pPr>
    <w:r>
      <w:rPr>
        <w:rFonts w:cs="Arial"/>
        <w:b/>
        <w:sz w:val="24"/>
        <w:szCs w:val="24"/>
      </w:rPr>
      <w:t>PLAN DE AULA</w:t>
    </w:r>
    <w:r w:rsidR="000F7A33">
      <w:rPr>
        <w:rFonts w:cs="Arial"/>
        <w:b/>
        <w:sz w:val="24"/>
        <w:szCs w:val="24"/>
      </w:rPr>
      <w:t xml:space="preserve"> ……</w:t>
    </w:r>
  </w:p>
  <w:p w14:paraId="4820760E" w14:textId="77777777" w:rsidR="00C92139" w:rsidRPr="00CF3DCD" w:rsidRDefault="00C92139" w:rsidP="00CF3DCD">
    <w:pPr>
      <w:spacing w:after="0" w:line="240" w:lineRule="auto"/>
      <w:jc w:val="center"/>
      <w:rPr>
        <w:rFonts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7D6"/>
    <w:multiLevelType w:val="hybridMultilevel"/>
    <w:tmpl w:val="E6643E3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7C51"/>
    <w:multiLevelType w:val="hybridMultilevel"/>
    <w:tmpl w:val="1C4CFBC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0F5B29"/>
    <w:multiLevelType w:val="hybridMultilevel"/>
    <w:tmpl w:val="89446B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50362"/>
    <w:multiLevelType w:val="hybridMultilevel"/>
    <w:tmpl w:val="F9C6DF0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1567"/>
    <w:multiLevelType w:val="hybridMultilevel"/>
    <w:tmpl w:val="A694256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C7B0B"/>
    <w:multiLevelType w:val="hybridMultilevel"/>
    <w:tmpl w:val="36782A9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3C6017"/>
    <w:multiLevelType w:val="hybridMultilevel"/>
    <w:tmpl w:val="7234ADCA"/>
    <w:lvl w:ilvl="0" w:tplc="D72A182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23B6101"/>
    <w:multiLevelType w:val="hybridMultilevel"/>
    <w:tmpl w:val="40EE5A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9389D"/>
    <w:multiLevelType w:val="hybridMultilevel"/>
    <w:tmpl w:val="4F2842C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255314D8"/>
    <w:multiLevelType w:val="hybridMultilevel"/>
    <w:tmpl w:val="8EA23DCC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7DA0786"/>
    <w:multiLevelType w:val="hybridMultilevel"/>
    <w:tmpl w:val="869CAEC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84272"/>
    <w:multiLevelType w:val="hybridMultilevel"/>
    <w:tmpl w:val="91366CC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753C4"/>
    <w:multiLevelType w:val="hybridMultilevel"/>
    <w:tmpl w:val="95986DF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BF7062"/>
    <w:multiLevelType w:val="hybridMultilevel"/>
    <w:tmpl w:val="E88CC18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E65B4E"/>
    <w:multiLevelType w:val="hybridMultilevel"/>
    <w:tmpl w:val="EBC0CD1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566F13"/>
    <w:multiLevelType w:val="hybridMultilevel"/>
    <w:tmpl w:val="54A00BFA"/>
    <w:lvl w:ilvl="0" w:tplc="D9540FE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7343D6"/>
    <w:multiLevelType w:val="hybridMultilevel"/>
    <w:tmpl w:val="52FA9FE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5975F9"/>
    <w:multiLevelType w:val="hybridMultilevel"/>
    <w:tmpl w:val="B630C0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64F0"/>
    <w:multiLevelType w:val="hybridMultilevel"/>
    <w:tmpl w:val="1A9C23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D20FF"/>
    <w:multiLevelType w:val="hybridMultilevel"/>
    <w:tmpl w:val="39969B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EB7041"/>
    <w:multiLevelType w:val="hybridMultilevel"/>
    <w:tmpl w:val="1410134E"/>
    <w:lvl w:ilvl="0" w:tplc="D9540FE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5D055E"/>
    <w:multiLevelType w:val="hybridMultilevel"/>
    <w:tmpl w:val="DF08F54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FD41B9E"/>
    <w:multiLevelType w:val="hybridMultilevel"/>
    <w:tmpl w:val="7C1CAF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E6EC9"/>
    <w:multiLevelType w:val="hybridMultilevel"/>
    <w:tmpl w:val="ACB2961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B317EB"/>
    <w:multiLevelType w:val="hybridMultilevel"/>
    <w:tmpl w:val="83C2183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9163BF"/>
    <w:multiLevelType w:val="hybridMultilevel"/>
    <w:tmpl w:val="09BE0E78"/>
    <w:lvl w:ilvl="0" w:tplc="240A000D">
      <w:start w:val="1"/>
      <w:numFmt w:val="bullet"/>
      <w:lvlText w:val=""/>
      <w:lvlJc w:val="left"/>
      <w:pPr>
        <w:ind w:left="40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7" w:hanging="360"/>
      </w:pPr>
      <w:rPr>
        <w:rFonts w:ascii="Wingdings" w:hAnsi="Wingdings" w:hint="default"/>
      </w:rPr>
    </w:lvl>
  </w:abstractNum>
  <w:abstractNum w:abstractNumId="26" w15:restartNumberingAfterBreak="0">
    <w:nsid w:val="675571D0"/>
    <w:multiLevelType w:val="hybridMultilevel"/>
    <w:tmpl w:val="2690A9D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B69B2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1146" w:hanging="720"/>
      </w:pPr>
    </w:lvl>
    <w:lvl w:ilvl="3">
      <w:start w:val="1"/>
      <w:numFmt w:val="decimal"/>
      <w:pStyle w:val="Ttulo4"/>
      <w:lvlText w:val="%1.%2.%3.%4"/>
      <w:lvlJc w:val="left"/>
      <w:pPr>
        <w:ind w:left="157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C853F34"/>
    <w:multiLevelType w:val="hybridMultilevel"/>
    <w:tmpl w:val="CAAA7F4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8C6945"/>
    <w:multiLevelType w:val="hybridMultilevel"/>
    <w:tmpl w:val="9D3EE09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384262">
    <w:abstractNumId w:val="10"/>
  </w:num>
  <w:num w:numId="2" w16cid:durableId="1261646761">
    <w:abstractNumId w:val="18"/>
  </w:num>
  <w:num w:numId="3" w16cid:durableId="737745936">
    <w:abstractNumId w:val="1"/>
  </w:num>
  <w:num w:numId="4" w16cid:durableId="1203441881">
    <w:abstractNumId w:val="13"/>
  </w:num>
  <w:num w:numId="5" w16cid:durableId="294799337">
    <w:abstractNumId w:val="25"/>
  </w:num>
  <w:num w:numId="6" w16cid:durableId="958880142">
    <w:abstractNumId w:val="28"/>
  </w:num>
  <w:num w:numId="7" w16cid:durableId="1192256625">
    <w:abstractNumId w:val="16"/>
  </w:num>
  <w:num w:numId="8" w16cid:durableId="1524243229">
    <w:abstractNumId w:val="12"/>
  </w:num>
  <w:num w:numId="9" w16cid:durableId="2013288296">
    <w:abstractNumId w:val="9"/>
  </w:num>
  <w:num w:numId="10" w16cid:durableId="363293896">
    <w:abstractNumId w:val="14"/>
  </w:num>
  <w:num w:numId="11" w16cid:durableId="1000547024">
    <w:abstractNumId w:val="8"/>
  </w:num>
  <w:num w:numId="12" w16cid:durableId="1324890585">
    <w:abstractNumId w:val="0"/>
  </w:num>
  <w:num w:numId="13" w16cid:durableId="1141386357">
    <w:abstractNumId w:val="26"/>
  </w:num>
  <w:num w:numId="14" w16cid:durableId="1079136134">
    <w:abstractNumId w:val="27"/>
  </w:num>
  <w:num w:numId="15" w16cid:durableId="481241149">
    <w:abstractNumId w:val="4"/>
  </w:num>
  <w:num w:numId="16" w16cid:durableId="1361323140">
    <w:abstractNumId w:val="29"/>
  </w:num>
  <w:num w:numId="17" w16cid:durableId="1819103418">
    <w:abstractNumId w:val="11"/>
  </w:num>
  <w:num w:numId="18" w16cid:durableId="1925188542">
    <w:abstractNumId w:val="19"/>
  </w:num>
  <w:num w:numId="19" w16cid:durableId="124348295">
    <w:abstractNumId w:val="3"/>
  </w:num>
  <w:num w:numId="20" w16cid:durableId="1846944395">
    <w:abstractNumId w:val="5"/>
  </w:num>
  <w:num w:numId="21" w16cid:durableId="292060124">
    <w:abstractNumId w:val="15"/>
  </w:num>
  <w:num w:numId="22" w16cid:durableId="903610911">
    <w:abstractNumId w:val="20"/>
  </w:num>
  <w:num w:numId="23" w16cid:durableId="1954286179">
    <w:abstractNumId w:val="24"/>
  </w:num>
  <w:num w:numId="24" w16cid:durableId="1697660798">
    <w:abstractNumId w:val="23"/>
  </w:num>
  <w:num w:numId="25" w16cid:durableId="649677655">
    <w:abstractNumId w:val="21"/>
  </w:num>
  <w:num w:numId="26" w16cid:durableId="259029231">
    <w:abstractNumId w:val="6"/>
  </w:num>
  <w:num w:numId="27" w16cid:durableId="584731288">
    <w:abstractNumId w:val="17"/>
  </w:num>
  <w:num w:numId="28" w16cid:durableId="1503593606">
    <w:abstractNumId w:val="2"/>
  </w:num>
  <w:num w:numId="29" w16cid:durableId="1216116686">
    <w:abstractNumId w:val="7"/>
  </w:num>
  <w:num w:numId="30" w16cid:durableId="1317152667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41"/>
    <w:rsid w:val="00001B9A"/>
    <w:rsid w:val="00002590"/>
    <w:rsid w:val="00003AC3"/>
    <w:rsid w:val="00011385"/>
    <w:rsid w:val="0002368A"/>
    <w:rsid w:val="00024F05"/>
    <w:rsid w:val="00027601"/>
    <w:rsid w:val="00037E06"/>
    <w:rsid w:val="0004380E"/>
    <w:rsid w:val="00055DA0"/>
    <w:rsid w:val="000602E3"/>
    <w:rsid w:val="00062168"/>
    <w:rsid w:val="0006677A"/>
    <w:rsid w:val="0007238A"/>
    <w:rsid w:val="000856DA"/>
    <w:rsid w:val="00093A90"/>
    <w:rsid w:val="000B0CD2"/>
    <w:rsid w:val="000C53B8"/>
    <w:rsid w:val="000E23DD"/>
    <w:rsid w:val="000E6E82"/>
    <w:rsid w:val="000E7E35"/>
    <w:rsid w:val="000F17D2"/>
    <w:rsid w:val="000F3D73"/>
    <w:rsid w:val="000F44C5"/>
    <w:rsid w:val="000F7A33"/>
    <w:rsid w:val="00100B2B"/>
    <w:rsid w:val="001137CB"/>
    <w:rsid w:val="00126622"/>
    <w:rsid w:val="00147D21"/>
    <w:rsid w:val="001538B5"/>
    <w:rsid w:val="00167144"/>
    <w:rsid w:val="00174A03"/>
    <w:rsid w:val="00175E73"/>
    <w:rsid w:val="00175F32"/>
    <w:rsid w:val="00187548"/>
    <w:rsid w:val="00195446"/>
    <w:rsid w:val="001A77F0"/>
    <w:rsid w:val="001A7C98"/>
    <w:rsid w:val="001B25B1"/>
    <w:rsid w:val="001C4D68"/>
    <w:rsid w:val="001C7E4D"/>
    <w:rsid w:val="001F5DD0"/>
    <w:rsid w:val="002026F3"/>
    <w:rsid w:val="00216365"/>
    <w:rsid w:val="00251A2A"/>
    <w:rsid w:val="00252B69"/>
    <w:rsid w:val="002631C0"/>
    <w:rsid w:val="00265856"/>
    <w:rsid w:val="00271683"/>
    <w:rsid w:val="00277638"/>
    <w:rsid w:val="00283AA1"/>
    <w:rsid w:val="00297537"/>
    <w:rsid w:val="002D22D9"/>
    <w:rsid w:val="002F67B5"/>
    <w:rsid w:val="002F734E"/>
    <w:rsid w:val="00312242"/>
    <w:rsid w:val="003759E1"/>
    <w:rsid w:val="00376FC1"/>
    <w:rsid w:val="003851A1"/>
    <w:rsid w:val="00392180"/>
    <w:rsid w:val="003928CE"/>
    <w:rsid w:val="00397451"/>
    <w:rsid w:val="003A0E9F"/>
    <w:rsid w:val="003C2350"/>
    <w:rsid w:val="003D1AA8"/>
    <w:rsid w:val="00411628"/>
    <w:rsid w:val="0041430E"/>
    <w:rsid w:val="0042237C"/>
    <w:rsid w:val="00430FBB"/>
    <w:rsid w:val="00432E1A"/>
    <w:rsid w:val="00446074"/>
    <w:rsid w:val="00446491"/>
    <w:rsid w:val="00484934"/>
    <w:rsid w:val="00486192"/>
    <w:rsid w:val="00492AC7"/>
    <w:rsid w:val="004A6CD3"/>
    <w:rsid w:val="004B478A"/>
    <w:rsid w:val="004B508B"/>
    <w:rsid w:val="004B7170"/>
    <w:rsid w:val="004D5945"/>
    <w:rsid w:val="004D5A37"/>
    <w:rsid w:val="004E4FA4"/>
    <w:rsid w:val="004F2FD4"/>
    <w:rsid w:val="00517669"/>
    <w:rsid w:val="00527F72"/>
    <w:rsid w:val="00533256"/>
    <w:rsid w:val="005401E8"/>
    <w:rsid w:val="005469B1"/>
    <w:rsid w:val="00550185"/>
    <w:rsid w:val="00572D3D"/>
    <w:rsid w:val="005A2E79"/>
    <w:rsid w:val="005A56A5"/>
    <w:rsid w:val="005B7B9E"/>
    <w:rsid w:val="005D0464"/>
    <w:rsid w:val="005D36C8"/>
    <w:rsid w:val="005F15D2"/>
    <w:rsid w:val="005F1740"/>
    <w:rsid w:val="00616BF8"/>
    <w:rsid w:val="00627363"/>
    <w:rsid w:val="0063233D"/>
    <w:rsid w:val="00636CAB"/>
    <w:rsid w:val="00650036"/>
    <w:rsid w:val="0065189A"/>
    <w:rsid w:val="00663A89"/>
    <w:rsid w:val="00666EB4"/>
    <w:rsid w:val="00675EFE"/>
    <w:rsid w:val="006940A2"/>
    <w:rsid w:val="006974F7"/>
    <w:rsid w:val="006C3E4B"/>
    <w:rsid w:val="006D4A06"/>
    <w:rsid w:val="006E02D4"/>
    <w:rsid w:val="006E0FEC"/>
    <w:rsid w:val="006E588D"/>
    <w:rsid w:val="006E6C39"/>
    <w:rsid w:val="007040B6"/>
    <w:rsid w:val="00724F6A"/>
    <w:rsid w:val="007276C6"/>
    <w:rsid w:val="007345FF"/>
    <w:rsid w:val="0074022D"/>
    <w:rsid w:val="00755A41"/>
    <w:rsid w:val="00763574"/>
    <w:rsid w:val="007B5F71"/>
    <w:rsid w:val="007C0819"/>
    <w:rsid w:val="007C7C3E"/>
    <w:rsid w:val="007D7B67"/>
    <w:rsid w:val="007F18F9"/>
    <w:rsid w:val="007F675D"/>
    <w:rsid w:val="007F6DFF"/>
    <w:rsid w:val="007F7A9F"/>
    <w:rsid w:val="008006BD"/>
    <w:rsid w:val="00804C59"/>
    <w:rsid w:val="00811DA1"/>
    <w:rsid w:val="00815101"/>
    <w:rsid w:val="00865A51"/>
    <w:rsid w:val="00880F0F"/>
    <w:rsid w:val="008872C9"/>
    <w:rsid w:val="00887563"/>
    <w:rsid w:val="00890DD0"/>
    <w:rsid w:val="008A7B25"/>
    <w:rsid w:val="008C31B7"/>
    <w:rsid w:val="008C7464"/>
    <w:rsid w:val="008E4300"/>
    <w:rsid w:val="008F2851"/>
    <w:rsid w:val="008F4642"/>
    <w:rsid w:val="008F666A"/>
    <w:rsid w:val="008F7D3E"/>
    <w:rsid w:val="00916B28"/>
    <w:rsid w:val="00926A85"/>
    <w:rsid w:val="009274DC"/>
    <w:rsid w:val="0093370A"/>
    <w:rsid w:val="00936798"/>
    <w:rsid w:val="00943509"/>
    <w:rsid w:val="009462AC"/>
    <w:rsid w:val="00961B63"/>
    <w:rsid w:val="00971EA1"/>
    <w:rsid w:val="0099429E"/>
    <w:rsid w:val="009A45C3"/>
    <w:rsid w:val="009A73F0"/>
    <w:rsid w:val="009B27AB"/>
    <w:rsid w:val="009C6723"/>
    <w:rsid w:val="009D2E6E"/>
    <w:rsid w:val="009D496A"/>
    <w:rsid w:val="009E4C2A"/>
    <w:rsid w:val="00A007D8"/>
    <w:rsid w:val="00A01A61"/>
    <w:rsid w:val="00A20F71"/>
    <w:rsid w:val="00A40461"/>
    <w:rsid w:val="00A43E70"/>
    <w:rsid w:val="00A5700E"/>
    <w:rsid w:val="00A66960"/>
    <w:rsid w:val="00A83A46"/>
    <w:rsid w:val="00AA1F5E"/>
    <w:rsid w:val="00AA62F9"/>
    <w:rsid w:val="00AC43E1"/>
    <w:rsid w:val="00AD6E2F"/>
    <w:rsid w:val="00AE0381"/>
    <w:rsid w:val="00AE15C9"/>
    <w:rsid w:val="00B279DA"/>
    <w:rsid w:val="00B357AD"/>
    <w:rsid w:val="00B35904"/>
    <w:rsid w:val="00B35A25"/>
    <w:rsid w:val="00B5562D"/>
    <w:rsid w:val="00B55F02"/>
    <w:rsid w:val="00B567E8"/>
    <w:rsid w:val="00B67EAB"/>
    <w:rsid w:val="00B76778"/>
    <w:rsid w:val="00B8038B"/>
    <w:rsid w:val="00B94AE0"/>
    <w:rsid w:val="00BA36B0"/>
    <w:rsid w:val="00BA4D2A"/>
    <w:rsid w:val="00BB1557"/>
    <w:rsid w:val="00BB1726"/>
    <w:rsid w:val="00BD75A7"/>
    <w:rsid w:val="00BE235D"/>
    <w:rsid w:val="00C019E5"/>
    <w:rsid w:val="00C01F49"/>
    <w:rsid w:val="00C06C4C"/>
    <w:rsid w:val="00C07875"/>
    <w:rsid w:val="00C366B8"/>
    <w:rsid w:val="00C41769"/>
    <w:rsid w:val="00C5750F"/>
    <w:rsid w:val="00C65F28"/>
    <w:rsid w:val="00C75B36"/>
    <w:rsid w:val="00C92139"/>
    <w:rsid w:val="00C92274"/>
    <w:rsid w:val="00CA2167"/>
    <w:rsid w:val="00CA56B1"/>
    <w:rsid w:val="00CB264E"/>
    <w:rsid w:val="00CC1956"/>
    <w:rsid w:val="00CC469E"/>
    <w:rsid w:val="00CD059B"/>
    <w:rsid w:val="00CE6D00"/>
    <w:rsid w:val="00CF1758"/>
    <w:rsid w:val="00CF3DCD"/>
    <w:rsid w:val="00D03223"/>
    <w:rsid w:val="00D318E5"/>
    <w:rsid w:val="00D32635"/>
    <w:rsid w:val="00D42C1A"/>
    <w:rsid w:val="00D60990"/>
    <w:rsid w:val="00D75C90"/>
    <w:rsid w:val="00D76675"/>
    <w:rsid w:val="00D77F9D"/>
    <w:rsid w:val="00D83868"/>
    <w:rsid w:val="00D94B67"/>
    <w:rsid w:val="00DA0567"/>
    <w:rsid w:val="00DA1843"/>
    <w:rsid w:val="00DB4B7E"/>
    <w:rsid w:val="00DF6430"/>
    <w:rsid w:val="00E0693E"/>
    <w:rsid w:val="00E07332"/>
    <w:rsid w:val="00E2071F"/>
    <w:rsid w:val="00E41525"/>
    <w:rsid w:val="00E60B47"/>
    <w:rsid w:val="00E732CD"/>
    <w:rsid w:val="00E96198"/>
    <w:rsid w:val="00EA6C2F"/>
    <w:rsid w:val="00EB061F"/>
    <w:rsid w:val="00EB25F3"/>
    <w:rsid w:val="00EB3B33"/>
    <w:rsid w:val="00EF497D"/>
    <w:rsid w:val="00F0714A"/>
    <w:rsid w:val="00F10E28"/>
    <w:rsid w:val="00F1200A"/>
    <w:rsid w:val="00F1392A"/>
    <w:rsid w:val="00F206D0"/>
    <w:rsid w:val="00F22BBC"/>
    <w:rsid w:val="00F300B7"/>
    <w:rsid w:val="00F33231"/>
    <w:rsid w:val="00F50127"/>
    <w:rsid w:val="00F530CE"/>
    <w:rsid w:val="00F538D5"/>
    <w:rsid w:val="00F65B34"/>
    <w:rsid w:val="00F72C96"/>
    <w:rsid w:val="00F8040C"/>
    <w:rsid w:val="00F855F9"/>
    <w:rsid w:val="00FB4824"/>
    <w:rsid w:val="00FC19F6"/>
    <w:rsid w:val="00FE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8064D3"/>
  <w15:docId w15:val="{4EAB3A82-0C74-4057-833B-12607CB4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DCD"/>
    <w:pPr>
      <w:spacing w:after="200" w:line="276" w:lineRule="auto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492AC7"/>
    <w:pPr>
      <w:keepNext/>
      <w:keepLines/>
      <w:numPr>
        <w:numId w:val="14"/>
      </w:numPr>
      <w:spacing w:before="480" w:after="120"/>
      <w:ind w:left="431" w:hanging="431"/>
      <w:jc w:val="center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AC7"/>
    <w:pPr>
      <w:keepNext/>
      <w:keepLines/>
      <w:numPr>
        <w:ilvl w:val="1"/>
        <w:numId w:val="14"/>
      </w:numPr>
      <w:spacing w:before="200" w:after="0"/>
      <w:ind w:left="578" w:hanging="578"/>
      <w:jc w:val="both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492AC7"/>
    <w:pPr>
      <w:keepNext/>
      <w:keepLines/>
      <w:numPr>
        <w:ilvl w:val="2"/>
        <w:numId w:val="14"/>
      </w:numPr>
      <w:spacing w:before="200" w:after="0"/>
      <w:jc w:val="both"/>
      <w:outlineLvl w:val="2"/>
    </w:pPr>
    <w:rPr>
      <w:rFonts w:eastAsiaTheme="majorEastAsia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AC7"/>
    <w:pPr>
      <w:keepNext/>
      <w:keepLines/>
      <w:numPr>
        <w:ilvl w:val="3"/>
        <w:numId w:val="14"/>
      </w:numPr>
      <w:spacing w:before="200" w:after="0"/>
      <w:ind w:left="864"/>
      <w:jc w:val="both"/>
      <w:outlineLvl w:val="3"/>
    </w:pPr>
    <w:rPr>
      <w:rFonts w:eastAsiaTheme="majorEastAsia" w:cstheme="majorBidi"/>
      <w:b/>
      <w:bCs/>
      <w:iCs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AC7"/>
    <w:pPr>
      <w:keepNext/>
      <w:keepLines/>
      <w:numPr>
        <w:ilvl w:val="4"/>
        <w:numId w:val="14"/>
      </w:numPr>
      <w:spacing w:before="200" w:after="0"/>
      <w:jc w:val="both"/>
      <w:outlineLvl w:val="4"/>
    </w:pPr>
    <w:rPr>
      <w:rFonts w:eastAsiaTheme="majorEastAsia" w:cstheme="majorBidi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AC7"/>
    <w:pPr>
      <w:keepNext/>
      <w:keepLines/>
      <w:numPr>
        <w:ilvl w:val="5"/>
        <w:numId w:val="14"/>
      </w:numPr>
      <w:spacing w:before="200" w:after="0"/>
      <w:jc w:val="both"/>
      <w:outlineLvl w:val="5"/>
    </w:pPr>
    <w:rPr>
      <w:rFonts w:eastAsiaTheme="majorEastAsia" w:cstheme="majorBidi"/>
      <w:b/>
      <w:iCs/>
      <w:sz w:val="24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AC7"/>
    <w:pPr>
      <w:keepNext/>
      <w:keepLines/>
      <w:numPr>
        <w:ilvl w:val="6"/>
        <w:numId w:val="14"/>
      </w:numPr>
      <w:spacing w:before="200" w:after="0"/>
      <w:jc w:val="both"/>
      <w:outlineLvl w:val="6"/>
    </w:pPr>
    <w:rPr>
      <w:rFonts w:eastAsiaTheme="majorEastAsia" w:cstheme="majorBidi"/>
      <w:b/>
      <w:iCs/>
      <w:sz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AC7"/>
    <w:pPr>
      <w:keepNext/>
      <w:keepLines/>
      <w:numPr>
        <w:ilvl w:val="7"/>
        <w:numId w:val="14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AC7"/>
    <w:pPr>
      <w:keepNext/>
      <w:keepLines/>
      <w:numPr>
        <w:ilvl w:val="8"/>
        <w:numId w:val="14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1B9A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024F05"/>
    <w:rPr>
      <w:sz w:val="22"/>
      <w:szCs w:val="22"/>
      <w:lang w:eastAsia="en-US"/>
    </w:rPr>
  </w:style>
  <w:style w:type="paragraph" w:styleId="Encabezado">
    <w:name w:val="header"/>
    <w:aliases w:val="Haut de page,Encabezado 2,encabezado"/>
    <w:basedOn w:val="Normal"/>
    <w:link w:val="EncabezadoCar"/>
    <w:unhideWhenUsed/>
    <w:rsid w:val="00CF3D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2 Car,encabezado Car"/>
    <w:basedOn w:val="Fuentedeprrafopredeter"/>
    <w:link w:val="Encabezado"/>
    <w:rsid w:val="00CF3DCD"/>
    <w:rPr>
      <w:rFonts w:ascii="Arial" w:hAnsi="Arial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CF3D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3DCD"/>
    <w:rPr>
      <w:rFonts w:ascii="Arial" w:hAnsi="Arial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F3D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492AC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92AC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Ttulo1Car">
    <w:name w:val="Título 1 Car"/>
    <w:basedOn w:val="Fuentedeprrafopredeter"/>
    <w:link w:val="Ttulo1"/>
    <w:rsid w:val="00492AC7"/>
    <w:rPr>
      <w:rFonts w:ascii="Arial" w:eastAsiaTheme="majorEastAsia" w:hAnsi="Arial" w:cstheme="majorBidi"/>
      <w:b/>
      <w:bCs/>
      <w:sz w:val="24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492AC7"/>
    <w:rPr>
      <w:rFonts w:ascii="Arial" w:eastAsiaTheme="majorEastAsia" w:hAnsi="Arial" w:cstheme="majorBidi"/>
      <w:b/>
      <w:bCs/>
      <w:sz w:val="24"/>
      <w:szCs w:val="26"/>
      <w:lang w:eastAsia="en-US"/>
    </w:rPr>
  </w:style>
  <w:style w:type="character" w:customStyle="1" w:styleId="Ttulo3Car">
    <w:name w:val="Título 3 Car"/>
    <w:basedOn w:val="Fuentedeprrafopredeter"/>
    <w:link w:val="Ttulo3"/>
    <w:rsid w:val="00492AC7"/>
    <w:rPr>
      <w:rFonts w:ascii="Arial" w:eastAsiaTheme="majorEastAsia" w:hAnsi="Arial" w:cstheme="majorBidi"/>
      <w:b/>
      <w:bCs/>
      <w:sz w:val="24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492AC7"/>
    <w:rPr>
      <w:rFonts w:ascii="Arial" w:eastAsiaTheme="majorEastAsia" w:hAnsi="Arial" w:cstheme="majorBidi"/>
      <w:b/>
      <w:bCs/>
      <w:iCs/>
      <w:sz w:val="24"/>
      <w:szCs w:val="22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492AC7"/>
    <w:rPr>
      <w:rFonts w:ascii="Arial" w:eastAsiaTheme="majorEastAsia" w:hAnsi="Arial" w:cstheme="majorBidi"/>
      <w:b/>
      <w:sz w:val="24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492AC7"/>
    <w:rPr>
      <w:rFonts w:ascii="Arial" w:eastAsiaTheme="majorEastAsia" w:hAnsi="Arial" w:cstheme="majorBidi"/>
      <w:b/>
      <w:iCs/>
      <w:sz w:val="24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492AC7"/>
    <w:rPr>
      <w:rFonts w:ascii="Arial" w:eastAsiaTheme="majorEastAsia" w:hAnsi="Arial" w:cstheme="majorBidi"/>
      <w:b/>
      <w:iCs/>
      <w:sz w:val="24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AC7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AC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Textoindependiente">
    <w:name w:val="Body Text"/>
    <w:basedOn w:val="Normal"/>
    <w:link w:val="TextoindependienteCar"/>
    <w:rsid w:val="00484934"/>
    <w:pPr>
      <w:spacing w:after="120" w:line="240" w:lineRule="auto"/>
    </w:pPr>
    <w:rPr>
      <w:rFonts w:ascii="Times New Roman" w:eastAsia="Times New Roman" w:hAnsi="Times New Roman"/>
      <w:sz w:val="28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84934"/>
    <w:rPr>
      <w:rFonts w:ascii="Times New Roman" w:eastAsia="Times New Roman" w:hAnsi="Times New Roman"/>
      <w:sz w:val="28"/>
      <w:lang w:val="es-ES" w:eastAsia="es-ES"/>
    </w:rPr>
  </w:style>
  <w:style w:type="character" w:customStyle="1" w:styleId="SinespaciadoCar">
    <w:name w:val="Sin espaciado Car"/>
    <w:link w:val="Sinespaciado"/>
    <w:uiPriority w:val="1"/>
    <w:locked/>
    <w:rsid w:val="0048493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o\Desktop\PLAN%20DE%20AULA%202015%20-%202%20Per&#237;od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48DA5-5EF4-474F-94D6-436A17FE8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DE AULA 2015 - 2 Período.dot</Template>
  <TotalTime>1502</TotalTime>
  <Pages>2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Suly Viviana Delgado</cp:lastModifiedBy>
  <cp:revision>28</cp:revision>
  <cp:lastPrinted>2018-07-14T23:24:00Z</cp:lastPrinted>
  <dcterms:created xsi:type="dcterms:W3CDTF">2024-03-16T15:49:00Z</dcterms:created>
  <dcterms:modified xsi:type="dcterms:W3CDTF">2025-01-12T20:19:00Z</dcterms:modified>
</cp:coreProperties>
</file>